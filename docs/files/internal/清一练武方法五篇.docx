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D9A" w:rsidRDefault="00EC1D9A" w:rsidP="005E6716">
      <w:pPr>
        <w:pStyle w:val="Title"/>
      </w:pPr>
      <w:r>
        <w:rPr>
          <w:rFonts w:hint="eastAsia"/>
        </w:rPr>
        <w:t>清一探戈：内家拳需要练习技击格斗和对抗吗？</w:t>
      </w:r>
      <w:r>
        <w:t xml:space="preserve"> </w:t>
      </w:r>
    </w:p>
    <w:p w:rsidR="00EC1D9A" w:rsidRDefault="00EC1D9A" w:rsidP="005E6716"/>
    <w:p w:rsidR="00EC1D9A" w:rsidRDefault="00EC1D9A" w:rsidP="005E6716">
      <w:r>
        <w:t xml:space="preserve">    </w:t>
      </w:r>
      <w:r>
        <w:rPr>
          <w:rFonts w:hint="eastAsia"/>
        </w:rPr>
        <w:t>今年暑期学堂老师没有放假，是我们的内部集训时间。夏令营忙完后，都在集中培训和忙于自我提高，其中也包括武当拳剑的演练。这几天我都在训练学堂的老师对打，老师们很兴奋，但是“代价”也有点高，有的老师嘴角和鼻子被打出血来，塞个纸条就继续战斗了，当然总体情况不是很严重。因为毕竟有护具，而且老师们现在的攻击力并不强，普遍不会发劲。</w:t>
      </w:r>
    </w:p>
    <w:p w:rsidR="00EC1D9A" w:rsidRDefault="00EC1D9A" w:rsidP="005E6716">
      <w:r>
        <w:t xml:space="preserve">    </w:t>
      </w:r>
      <w:r>
        <w:rPr>
          <w:rFonts w:hint="eastAsia"/>
        </w:rPr>
        <w:t>我不允许参加者玩蜻蜓点水般“点到为止”的拳击游戏，这会养成坏的攻防习惯。我的要求是：</w:t>
      </w:r>
      <w:r w:rsidRPr="005E6716">
        <w:rPr>
          <w:rFonts w:hint="eastAsia"/>
          <w:b/>
        </w:rPr>
        <w:t>进攻者必须学会发力，防守者必须学会卸力</w:t>
      </w:r>
      <w:r>
        <w:rPr>
          <w:rFonts w:hint="eastAsia"/>
        </w:rPr>
        <w:t>。“偷懒”的人，会被要求与我“决斗”，让他们感受什么是“内家拳的攻击力”，这是他们很不情愿的事情。“练拳”已达四五年历史的黄老师，昨天下午因为对练不认真，嘻嘻哈哈的，违反了练拳的“守静”原则，“被要求”与我对阵，结果一个照面就被击中腹部，立即蹲下身起不来了，好半天才缓过气来。黄老师后来说，这种拳有一种奇怪的穿透力，觉得从前面打到了后背，特别难受，当时连话都说不出来。幸亏使用了拳击套，大大缓冲了这种力量，而且我只用了三成力。当然，几乎所有老师，无论男女，都感受过这种强势的攻击，男生被击打的还重一些，脸上“中招”的话，基本上一下就“蒙”了。让大家体会这种不舒服的感觉目的很简单：让他们知道真正的“格斗”是怎么一回事情，不要把格斗练习当做游戏玩。</w:t>
      </w:r>
    </w:p>
    <w:p w:rsidR="00EC1D9A" w:rsidRDefault="00EC1D9A" w:rsidP="005E6716">
      <w:r>
        <w:t xml:space="preserve">    </w:t>
      </w:r>
      <w:r>
        <w:rPr>
          <w:rFonts w:hint="eastAsia"/>
        </w:rPr>
        <w:t>我把学堂的格斗训练写在这里，估计更没有人愿意申请加入学堂了</w:t>
      </w:r>
      <w:r>
        <w:t>---</w:t>
      </w:r>
      <w:r>
        <w:rPr>
          <w:rFonts w:hint="eastAsia"/>
        </w:rPr>
        <w:t>当老师的还要受这种罪？违背了中国长期以来的“文人传统”和“文人心态”，虽然这是千年以前的中国传统文化要求。这次的申请者中，就有娇滴滴的“黛玉”型才女被拒。其实她到学堂后看到这种“不文明场面”，早已经吓得不敢来了。</w:t>
      </w:r>
    </w:p>
    <w:p w:rsidR="00EC1D9A" w:rsidRDefault="00EC1D9A" w:rsidP="005E6716">
      <w:r>
        <w:t xml:space="preserve">     </w:t>
      </w:r>
    </w:p>
    <w:p w:rsidR="00EC1D9A" w:rsidRDefault="00EC1D9A" w:rsidP="005E6716">
      <w:r>
        <w:t xml:space="preserve">    </w:t>
      </w:r>
      <w:r>
        <w:rPr>
          <w:rFonts w:hint="eastAsia"/>
        </w:rPr>
        <w:t>练内家拳需要用这种强烈对抗的方式，来练习技击格斗，提高内家拳水平吗？</w:t>
      </w:r>
    </w:p>
    <w:p w:rsidR="00EC1D9A" w:rsidRDefault="00EC1D9A" w:rsidP="005E6716">
      <w:r>
        <w:t xml:space="preserve">    </w:t>
      </w:r>
      <w:r>
        <w:rPr>
          <w:rFonts w:hint="eastAsia"/>
        </w:rPr>
        <w:t>传统上，练习技击的内家拳分为两派：有一派是不练对抗的。他们认为对抗练习只会让“内气”流动不畅，违背了内家拳的原理。只有把注意力集中到自己的身上，让自己的身体散开，协调和流畅后，聚合为一体的整劲。此后一上手，就自动就拥有很高的技击功夫。仅仅靠日常的对抗训练来练习的话，容易“僵”了，固定成“习惯性反应”，反而不容易出真正的内家功夫，因此认为对抗练习的方式，主要是外家拳的原则。这就是很多人对于“太极十年不出门”的理解。内家拳最多练练推手，推手其实不是内家拳的技击方式，这仅仅是内家拳练习“懂劲”的一种方法。“打手法”才是内家技击术，拳经里面有介绍的。</w:t>
      </w:r>
      <w:r>
        <w:t xml:space="preserve">   </w:t>
      </w:r>
    </w:p>
    <w:p w:rsidR="00EC1D9A" w:rsidRDefault="00EC1D9A" w:rsidP="005E6716">
      <w:r>
        <w:t xml:space="preserve">    </w:t>
      </w:r>
      <w:r>
        <w:rPr>
          <w:rFonts w:hint="eastAsia"/>
        </w:rPr>
        <w:t>这一派内家拳练功的方式，似乎也是大多数中国传统武术流派的方式，不仅很多练内家拳的，甚至不少外家拳的练习者，也不是太重视平时的对抗性训练，只重视套路演练和单式练习，更不会去使用“很西方”的拳击手套。他们反对一切西方拳击和“外家”的东西，比较珍惜“正宗的传承”和“传统的练法”。</w:t>
      </w:r>
    </w:p>
    <w:p w:rsidR="00EC1D9A" w:rsidRDefault="00EC1D9A" w:rsidP="005E6716">
      <w:r>
        <w:t xml:space="preserve">    </w:t>
      </w:r>
      <w:r>
        <w:rPr>
          <w:rFonts w:hint="eastAsia"/>
        </w:rPr>
        <w:t>这种理论，其实我还是认同的。它并不是无稽之谈，而是很符合内在拳理的。我也见过几乎一辈子都不跟人过手练对抗，但是却拥有极高功夫的人。就是我本人，也很得益于这种内家拳个人练习的方式：大学毕业后，我基本上就没有练对抗了。特别是最近两年，连推手练习都没有。每天都是自己“舒筋活骨”般单练一下基本动作，所谓的“五大单招”。弟子们说：看我练拳还没有他们卖力，有点像是练柔软体操，哪里想到攻击力居然会如此强大。</w:t>
      </w:r>
    </w:p>
    <w:p w:rsidR="00EC1D9A" w:rsidRDefault="00EC1D9A" w:rsidP="005E6716">
      <w:r>
        <w:t xml:space="preserve">    </w:t>
      </w:r>
      <w:r>
        <w:rPr>
          <w:rFonts w:hint="eastAsia"/>
        </w:rPr>
        <w:t>这一次是遵照我师父的吩咐，要强化练习提高大家的技击对抗能力，才不得不“教”老师们技击的。但是突然发现这几年我的攻击力已经提升了很多，手眼身法步，都与原来完全不同了。但是这些东西并非“天授”，实际上仅仅是把平时个人练习的动作，使用在“对手”身上。老师们在受到防不胜防的“惨重打击”后，用慢动作重新演示，才发现原来都是“五大单招”的动作，毫不出奇。他们沮丧的是：这些动作自己也会，可怎么就无法临场用出来？这就是内家拳的“内”了，外面的东西虽然很好学，但是没有走到内的话就是没有任何用处，只可以拿来骗人骗己。</w:t>
      </w:r>
    </w:p>
    <w:p w:rsidR="00EC1D9A" w:rsidRDefault="00EC1D9A" w:rsidP="005E6716">
      <w:r>
        <w:t xml:space="preserve">    </w:t>
      </w:r>
      <w:r>
        <w:rPr>
          <w:rFonts w:hint="eastAsia"/>
        </w:rPr>
        <w:t>问题是：大多数人，平时个人练习的时候像模像样的。可一对阵，所有的东西都忘了，基本上都像一个从来没有练过武术的人一样，上台就乱冲乱打，毫无章法。即使有些学堂老师已经“学”了好几年，一样是乱打，看起上可气可笑。这几个鼻头嘴角被打出血的人，就是太缺乏内家拳需要的含蓄和思考，以及谨慎小心的要领，一味毫无效果的猛攻，结果忽略了对自己要害部位的防护，违背了内家拳“攻防合一”的原则。被打几次之后就“清醒多了”，知道平时练习需要注意的问题。如果他们一直不练习对抗的话，一辈子都是只会一套骗人的“内家拳”，只能拿来当体操。原因就是：内家拳要求平时个人</w:t>
      </w:r>
      <w:r w:rsidRPr="005E6716">
        <w:rPr>
          <w:rFonts w:hint="eastAsia"/>
          <w:b/>
        </w:rPr>
        <w:t>练习时“面前无人如有人”，打人时“面前有人如无人”</w:t>
      </w:r>
      <w:r>
        <w:rPr>
          <w:rFonts w:hint="eastAsia"/>
        </w:rPr>
        <w:t>，自己的真实功夫就自然能够练出来，还能够做到在实战的时候不走样，这就是“有功夫”了。可是，大多数人根本就是“</w:t>
      </w:r>
      <w:r w:rsidRPr="005E6716">
        <w:rPr>
          <w:rFonts w:hint="eastAsia"/>
          <w:b/>
        </w:rPr>
        <w:t>面前无人就没事，面前有人就紧张</w:t>
      </w:r>
      <w:r>
        <w:rPr>
          <w:rFonts w:hint="eastAsia"/>
        </w:rPr>
        <w:t>”，哪里能够有这种心境和心理修为？所以练了也白练。</w:t>
      </w:r>
    </w:p>
    <w:p w:rsidR="00EC1D9A" w:rsidRDefault="00EC1D9A" w:rsidP="005E6716">
      <w:r>
        <w:t xml:space="preserve"> </w:t>
      </w:r>
    </w:p>
    <w:p w:rsidR="00EC1D9A" w:rsidRDefault="00EC1D9A" w:rsidP="005E6716">
      <w:r>
        <w:t xml:space="preserve">    </w:t>
      </w:r>
      <w:r>
        <w:rPr>
          <w:rFonts w:hint="eastAsia"/>
        </w:rPr>
        <w:t>因此，可以看出并不是所有的人都适合“不过招”的正宗内家拳练法的。怎么办呢？我这个人不学无术，胆子又大，既然老师们不懂得什么是“</w:t>
      </w:r>
      <w:r w:rsidRPr="005E6716">
        <w:rPr>
          <w:rFonts w:hint="eastAsia"/>
          <w:b/>
        </w:rPr>
        <w:t>无人有人</w:t>
      </w:r>
      <w:r>
        <w:rPr>
          <w:rFonts w:hint="eastAsia"/>
        </w:rPr>
        <w:t>”的内家拳“合一之道”，只好来点实在的感受：就买来了拳击套练习对打吧。我认为内家拳就算戴上拳击套也是内家拳，只要按照内家的出拳原则“不空出，不空回”，走虚灵一路，攻防合一的，按照内家的劲路而不是靠惯性来发力的，就是内家拳。而且，手上戴了东西，一样也可以粘连随。有学生不相信：手戴上了厚厚的套子难道真行吗？结果我干脆用一个拳击手把，平平的，用来当拳击套，出手就是可以粘住对手，并轻松地发劲连续打出去，对手毫无招架之力。</w:t>
      </w:r>
    </w:p>
    <w:p w:rsidR="00EC1D9A" w:rsidRDefault="00EC1D9A" w:rsidP="005E6716">
      <w:r>
        <w:t xml:space="preserve">    </w:t>
      </w:r>
      <w:r>
        <w:rPr>
          <w:rFonts w:hint="eastAsia"/>
        </w:rPr>
        <w:t>我还“发明”一种武当拳的“舞蹈”教给学堂的老师们练习，叫做“清一探戈”，单练起来很漂亮，特别像是探戈舞。可是打起人来可霸道了</w:t>
      </w:r>
      <w:r>
        <w:t>---</w:t>
      </w:r>
      <w:r>
        <w:rPr>
          <w:rFonts w:hint="eastAsia"/>
        </w:rPr>
        <w:t>左右逢源，步步紧逼，完全不给对方还手的机会。而且这套拳法利用步法和身法发力，力道很猛，如果击打上部人体的话，可以一拳把人击翻在地。其实，这个“清一探戈”，就是“形意门”的技击特点，取中门，走小弧线，发脆劲，短平快出击，击倒还嫌慢。</w:t>
      </w:r>
    </w:p>
    <w:p w:rsidR="00EC1D9A" w:rsidRDefault="00EC1D9A" w:rsidP="00E646C7">
      <w:pPr>
        <w:ind w:firstLine="420"/>
      </w:pPr>
      <w:r>
        <w:rPr>
          <w:rFonts w:hint="eastAsia"/>
        </w:rPr>
        <w:t>我说大家先学“探戈”，学好了，就可以教“清一华尔兹”了。不过华尔兹是走外门，绕弧线打人，动作很优雅，靠大步伐，用灵活的身法，游转到对手无力还手的侧后方向出击，也一样很漂亮的动作，实际上更加优雅舒展。但是就比“探戈”难学多了。实际上，这种“清一华尔兹”就是采用八卦的技击原理，走的也是“游身八卦步”，没什么特别的。</w:t>
      </w:r>
    </w:p>
    <w:p w:rsidR="00EC1D9A" w:rsidRDefault="00EC1D9A" w:rsidP="00E646C7"/>
    <w:p w:rsidR="00EC1D9A" w:rsidRDefault="00EC1D9A">
      <w:pPr>
        <w:widowControl/>
        <w:jc w:val="left"/>
      </w:pPr>
      <w:r>
        <w:br w:type="page"/>
      </w:r>
    </w:p>
    <w:p w:rsidR="00EC1D9A" w:rsidRDefault="00EC1D9A" w:rsidP="00D67135">
      <w:pPr>
        <w:pStyle w:val="Title"/>
      </w:pPr>
      <w:r>
        <w:rPr>
          <w:rFonts w:hint="eastAsia"/>
        </w:rPr>
        <w:t>内家拳“后发制人”蕴藏的技击奥秘</w:t>
      </w:r>
      <w:r>
        <w:t xml:space="preserve"> </w:t>
      </w:r>
    </w:p>
    <w:p w:rsidR="00EC1D9A" w:rsidRDefault="00EC1D9A" w:rsidP="00D67135"/>
    <w:p w:rsidR="00EC1D9A" w:rsidRDefault="00EC1D9A" w:rsidP="00D67135">
      <w:r>
        <w:t xml:space="preserve">    </w:t>
      </w:r>
      <w:r>
        <w:rPr>
          <w:rFonts w:hint="eastAsia"/>
        </w:rPr>
        <w:t>为什么内家拳讲究“后发制人”呢？众说纷纭，有说是道家的内家拳很谦虚，有理也让三分。当然这是对的，内家拳的修行者特别强调：有理也让人，尽量不打人。</w:t>
      </w:r>
    </w:p>
    <w:p w:rsidR="00EC1D9A" w:rsidRDefault="00EC1D9A" w:rsidP="00D67135">
      <w:r>
        <w:t xml:space="preserve">    </w:t>
      </w:r>
      <w:r>
        <w:rPr>
          <w:rFonts w:hint="eastAsia"/>
        </w:rPr>
        <w:t>不过，“后发制人”的秘密，却是思维和心理上高度了解人类思维运作方式的结果：真正对敌的时候，如果学会“后发制人”，将处处处于极为有利的地位，很占便宜。</w:t>
      </w:r>
    </w:p>
    <w:p w:rsidR="00EC1D9A" w:rsidRDefault="00EC1D9A" w:rsidP="00D67135">
      <w:r>
        <w:t xml:space="preserve">    </w:t>
      </w:r>
      <w:r>
        <w:rPr>
          <w:rFonts w:hint="eastAsia"/>
        </w:rPr>
        <w:t>道可道，非恒道。武道也是这样的。一旦“恒”了，攻击的方向和方式被固定了，就“完”了，变成了死拳。无论多么强大的攻击，面对空气都是毫无作用的。</w:t>
      </w:r>
    </w:p>
    <w:p w:rsidR="00EC1D9A" w:rsidRDefault="00EC1D9A" w:rsidP="00D67135">
      <w:r>
        <w:t xml:space="preserve">    </w:t>
      </w:r>
      <w:r>
        <w:rPr>
          <w:rFonts w:hint="eastAsia"/>
        </w:rPr>
        <w:t>内家的技击原则，实际上就是永远保持出击的主动性，舍己从人，所谓的“拳不空出，亦不空回”，“见空不打，见实打”。这与外家的拳法形成巨大的区别：外家拳处处要“抢先”，生怕落后，特别强调“先下手为强”，所以要求就是快狠猛。外形看起来就很神气。</w:t>
      </w:r>
    </w:p>
    <w:p w:rsidR="00EC1D9A" w:rsidRDefault="00EC1D9A" w:rsidP="00D67135">
      <w:r>
        <w:t xml:space="preserve">    </w:t>
      </w:r>
      <w:r>
        <w:rPr>
          <w:rFonts w:hint="eastAsia"/>
        </w:rPr>
        <w:t>内家拳就不一样了，处处“让先”，为什么？一旦出手，就“有为”了，“固定”了阴阳。出拳的一瞬间，可以说是你最强的时候，也可以说是你最弱的时候。而你强化一个方向的攻击同时，其他的方向就全部变成了“虚”的，最容易招致攻击。可是你这时候已经失去了出拳的选择可能，也就是缺乏“变化”了。如果你的对手把握了这个弱点，避开锋锐，袭击你的弱点，就一定会倒霉。</w:t>
      </w:r>
    </w:p>
    <w:p w:rsidR="00EC1D9A" w:rsidRDefault="00EC1D9A" w:rsidP="00D67135">
      <w:r>
        <w:t xml:space="preserve">    </w:t>
      </w:r>
      <w:r>
        <w:rPr>
          <w:rFonts w:hint="eastAsia"/>
        </w:rPr>
        <w:t>同时，绝大多数的人，在出拳的时候是全神灌注于自己的对手，总想一拳把对手打趴下，这个时候，懂得心理学的知道，心理和思维上已经“恒”了，死了。只注意到自己的拳，却最容易忽略对手的攻击。这时候，出击的效果最好。这就是“彼不动，己不动，彼微动，己先动”。</w:t>
      </w:r>
    </w:p>
    <w:p w:rsidR="00EC1D9A" w:rsidRDefault="00EC1D9A" w:rsidP="00D67135">
      <w:r>
        <w:t xml:space="preserve">    </w:t>
      </w:r>
      <w:r>
        <w:rPr>
          <w:rFonts w:hint="eastAsia"/>
        </w:rPr>
        <w:t>内家拳手非常了解人的心理和思维特点，因此就专门研究并利用对手的这些缺陷来取胜。这就是“舍己从人，后发制人”的武道原则。实战的时候，就会处处等这种时机，甚至会故意引诱你“主动出击”的。</w:t>
      </w:r>
    </w:p>
    <w:p w:rsidR="00EC1D9A" w:rsidRDefault="00EC1D9A" w:rsidP="00D67135">
      <w:r>
        <w:t xml:space="preserve">    </w:t>
      </w:r>
      <w:r>
        <w:rPr>
          <w:rFonts w:hint="eastAsia"/>
        </w:rPr>
        <w:t>庄子说：“</w:t>
      </w:r>
      <w:r>
        <w:rPr>
          <w:rFonts w:hint="eastAsia"/>
          <w:b/>
        </w:rPr>
        <w:t>示之以虚，开之以利</w:t>
      </w:r>
      <w:r>
        <w:rPr>
          <w:rFonts w:hint="eastAsia"/>
        </w:rPr>
        <w:t>”，就是故意让你“先发”的，后面等待你的命运是“</w:t>
      </w:r>
      <w:r>
        <w:rPr>
          <w:rFonts w:hint="eastAsia"/>
          <w:b/>
        </w:rPr>
        <w:t>后之以发，先之以到</w:t>
      </w:r>
      <w:r>
        <w:rPr>
          <w:rFonts w:hint="eastAsia"/>
        </w:rPr>
        <w:t>”。在你正在全神灌注关注于自己的进攻和出拳方向时，突然从意想不到的方向袭击你。</w:t>
      </w:r>
    </w:p>
    <w:p w:rsidR="00EC1D9A" w:rsidRDefault="00EC1D9A" w:rsidP="00D67135">
      <w:r>
        <w:t xml:space="preserve">    </w:t>
      </w:r>
      <w:r>
        <w:rPr>
          <w:rFonts w:hint="eastAsia"/>
        </w:rPr>
        <w:t>为了让大家理解这个拳理，我选了一个身强力壮，练拳已经有点历史了，比较刻苦，很喜欢“勇猛出击”的小伙子来作示范，让他出手“痛击”我。小伙子很小心地等待机会，酝酿了半天，我这里却静静的一点都没有动静。小伙子看看似乎没有什么危险，就找机会突然快速出拳，却发现自己出手的同时，脸上被根本看不见方向的来拳重重地一击，自己的拳立即失去了方向和力度。旁观者也惊讶不已，总算明白了后发制人的道理不是瞎编的。</w:t>
      </w:r>
    </w:p>
    <w:p w:rsidR="00EC1D9A" w:rsidRDefault="00EC1D9A" w:rsidP="00D67135">
      <w:r>
        <w:t xml:space="preserve">    </w:t>
      </w:r>
      <w:r>
        <w:rPr>
          <w:rFonts w:hint="eastAsia"/>
        </w:rPr>
        <w:t>这个拳，由于很快速，旁观的人很难看清楚，以为是一下。实际上是在对手刚刚出拳启动的时候，立即上半步。用拳轻轻的带一下对手的拳，使其偏离方向。但是不用力，让对手继续上前，然后转一个小弧线后向前直击对方的中线，所谓的“护中，用中”，结果就是对方要挨一重拳，而且还不知道是怎样挨的。因为他此时思维心理上正专注于自己的出拳，已经忘掉了观察周围的动静。</w:t>
      </w:r>
    </w:p>
    <w:p w:rsidR="00EC1D9A" w:rsidRDefault="00EC1D9A" w:rsidP="00D67135">
      <w:pPr>
        <w:ind w:firstLine="420"/>
      </w:pPr>
      <w:r>
        <w:rPr>
          <w:rFonts w:hint="eastAsia"/>
        </w:rPr>
        <w:t>总起来说：这就是内家“</w:t>
      </w:r>
      <w:r>
        <w:rPr>
          <w:rFonts w:hint="eastAsia"/>
          <w:b/>
        </w:rPr>
        <w:t>静中触动，动亦如静；因敌变化，方显神奇</w:t>
      </w:r>
      <w:r>
        <w:rPr>
          <w:rFonts w:hint="eastAsia"/>
        </w:rPr>
        <w:t>”的技击原则。因此“后发制人”不是礼貌和修养，乃是道家知人识人的智慧体现。不过要做到就很难了，需要静心体会这些武道原则。</w:t>
      </w:r>
    </w:p>
    <w:p w:rsidR="00EC1D9A" w:rsidRDefault="00EC1D9A">
      <w:pPr>
        <w:widowControl/>
        <w:jc w:val="left"/>
      </w:pPr>
    </w:p>
    <w:p w:rsidR="00EC1D9A" w:rsidRDefault="00EC1D9A">
      <w:pPr>
        <w:widowControl/>
        <w:jc w:val="left"/>
      </w:pPr>
      <w:r>
        <w:br w:type="page"/>
      </w:r>
    </w:p>
    <w:p w:rsidR="00EC1D9A" w:rsidRDefault="00EC1D9A" w:rsidP="00BD36E8">
      <w:pPr>
        <w:pStyle w:val="Title"/>
      </w:pPr>
      <w:r>
        <w:rPr>
          <w:rFonts w:hint="eastAsia"/>
        </w:rPr>
        <w:t>太极实战之谜：一种练法与打法分离的高妙拳法！</w:t>
      </w:r>
      <w:r>
        <w:t xml:space="preserve"> </w:t>
      </w:r>
    </w:p>
    <w:p w:rsidR="00EC1D9A" w:rsidRDefault="00EC1D9A" w:rsidP="00C3443F">
      <w:pPr>
        <w:widowControl/>
        <w:jc w:val="left"/>
      </w:pPr>
      <w:r>
        <w:t xml:space="preserve"> </w:t>
      </w:r>
    </w:p>
    <w:p w:rsidR="00EC1D9A" w:rsidRPr="00BD36E8" w:rsidRDefault="00EC1D9A" w:rsidP="00C3443F">
      <w:pPr>
        <w:widowControl/>
        <w:jc w:val="left"/>
        <w:rPr>
          <w:b/>
        </w:rPr>
      </w:pPr>
      <w:r w:rsidRPr="00BD36E8">
        <w:rPr>
          <w:rFonts w:hint="eastAsia"/>
          <w:b/>
        </w:rPr>
        <w:t>一：什么是拳术的打法和练法？</w:t>
      </w:r>
    </w:p>
    <w:p w:rsidR="00EC1D9A" w:rsidRDefault="00EC1D9A" w:rsidP="004F0524">
      <w:pPr>
        <w:widowControl/>
        <w:ind w:firstLineChars="150" w:firstLine="31680"/>
        <w:jc w:val="left"/>
      </w:pPr>
      <w:r>
        <w:t xml:space="preserve"> </w:t>
      </w:r>
      <w:r>
        <w:rPr>
          <w:rFonts w:hint="eastAsia"/>
        </w:rPr>
        <w:t>顾名思义，打法就是实战用法，练法就是日常的训练方式。所有的拳术，其立足点都是打法。练习时为了实战。没有实战价值的拳法，只能说是体操运动，是没有资格称为“拳”的。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打法与练法一样的拳，大约就是最普通的，人们认为“最正常不过”的拳法了。虽然并不是最高明的拳法！</w:t>
      </w:r>
    </w:p>
    <w:p w:rsidR="00EC1D9A" w:rsidRDefault="00EC1D9A" w:rsidP="004F0524">
      <w:pPr>
        <w:widowControl/>
        <w:ind w:firstLineChars="200" w:firstLine="31680"/>
        <w:jc w:val="left"/>
      </w:pPr>
      <w:r>
        <w:rPr>
          <w:rFonts w:hint="eastAsia"/>
        </w:rPr>
        <w:t>真正能够克服人类天性的障碍，达到比较完美境界的拳法，我以为应该是练法与打法分开的拳法。因为“打”的时候，强调的是最强的攻击力；这个目标一动分阴阳，在有效攻击对方的时候，难免对自己的身体有过分的使用，所以很容易伤身</w:t>
      </w:r>
      <w:r>
        <w:t>---</w:t>
      </w:r>
      <w:r>
        <w:rPr>
          <w:rFonts w:hint="eastAsia"/>
        </w:rPr>
        <w:t>所谓的未伤人，先伤己。例如拳击，就是典型的打练合一。外家拳中很多都是练法即是打法，练为战，这种拳术很容易上手，也相对比较实用。但是容易留下内伤（内脏损害），四五十岁以后，外家拳手的攻击能力和身体素质都会快速下降，留下很多遗留问题，有些拳师往往壮年就莫名其妙的死去了，这都是练法不当留下来的问题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如果练拳的时候，强调对身体素质的全面提高，然后用提高后的身体机能（速度，力量，灵巧性等）来进行对抗，就必须把“练法”和“打法”分开才行。这种拳法，上手一般会慢一些，刚开始看不出太明显的效果。但是一旦功成之后，又是一般的外家拳所无法对抗的了。其实这就是内家拳的原理！内家拳之所以看起来根本就不像是打人的样子，就是因为本来这些动作就不是为了打人而设计的，而是为了提高身体的机能而设定的。内家拳的各种招数套路仅仅是练法，而不是打法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可惜，懂得内家拳练法的人很多，懂得打法的人却很少，甚至大多数练拳的人，根本就不知道还有“打练分开”这一说。有些“某某拳第几代正宗传人”练了一辈子的拳，居然不知道自己的拳仅仅是“练法”而已，根本不知道本门还另有一套“打法”和心诀。内家拳的推手（不仅仅是太极，别派也有类似的方式）看起来很像是打法，师傅示范一下推手，徒弟以为就是“打法”了。其实推手也只是“练法”之一，不是打法。仅仅知道练法的人，是不能实战的，因此现在的很多所谓“内家拳”基本上都是只能自己内部玩玩而已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由于内家拳的传承中，特别强调学生的“德行和资质”。刚开始入门的时候，师傅都是只教“练法”的。反正师傅也是天天这样练，学生没有理由说老师没有教真功夫。但是如果学生的资质不好，或者是老师发现学生的德行品性不佳，就肯定不会传授“实战心法”的。也就是如何把练法变化成“打法”，只有当徒弟的“练法”已经具有一定的基础之后，师傅几句话“一点”就通了。如果缺了这“一点”，一辈子也就是一套糊涂拳。如太极一脉，学了太极的练法，未必懂得太极的打法。现在练太极的人很多，大多数“传统套路”其实都是有来源的，都有一定的道理，的确是老祖宗的传承。但是后人在练的时候，如果不懂实战打法，这些练法就起不到真正的实战技击作用，就变成体操了。</w:t>
      </w:r>
    </w:p>
    <w:p w:rsidR="00EC1D9A" w:rsidRDefault="00EC1D9A" w:rsidP="00C3443F">
      <w:pPr>
        <w:widowControl/>
        <w:jc w:val="left"/>
      </w:pPr>
      <w:r>
        <w:t xml:space="preserve"> </w:t>
      </w:r>
    </w:p>
    <w:p w:rsidR="00EC1D9A" w:rsidRDefault="00EC1D9A" w:rsidP="00C3443F">
      <w:pPr>
        <w:widowControl/>
        <w:jc w:val="left"/>
      </w:pPr>
      <w:r>
        <w:rPr>
          <w:rFonts w:hint="eastAsia"/>
        </w:rPr>
        <w:t>二：武术修习的三个境界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练拳有三个阶段：第一个阶段是“无明”，根本就不知道如何打。面对攻击的时候，凭本能反应来应对。这是大多数人的境界。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第二个阶段是“有意”，具有明显的攻防技术。动作上，意识上具有很强的攻防感觉。大多数的外家拳都能够达到这个阶段。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第三个阶段是“无意”，也就是常常说的“无招阶段”了。这个时候，手中有拳，心中无拳。一切都因应对手的变化而变化。出招非出，乃是相应而接招应招。一招出手，看似平平无奇，但是随手施为，却有莫大的威力。这是武术的最高境界</w:t>
      </w:r>
      <w:r>
        <w:t>---</w:t>
      </w:r>
      <w:r>
        <w:rPr>
          <w:rFonts w:hint="eastAsia"/>
        </w:rPr>
        <w:t>拳经所谓的“拳无拳，意无意，无意之中是真意”。也是所谓的“因敌变化显神奇”阶段了。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这第三阶段的拳法，就是太极的要领和高明之处。可惜的是：绝大多数练太极的人，却连第二阶段都没有达到。因为他们想跳级直接到第三阶段，结果永远在第一阶段里面转。很多太极老师教学生们要“无意”，要放掉攻防的意识。却不知道这种话只能对已经“有意”的，具有明显攻防意思的人来说。对于很多连门都没有入的人，哪里能谈“意无意”？他们仅仅是在“无明”阶段，“本能”阶段，必须先具有攻防意识后，才能进一步提高，谈“无意”的境界。</w:t>
      </w:r>
    </w:p>
    <w:p w:rsidR="00EC1D9A" w:rsidRDefault="00EC1D9A" w:rsidP="00C3443F">
      <w:pPr>
        <w:widowControl/>
        <w:jc w:val="left"/>
      </w:pPr>
      <w:r>
        <w:t xml:space="preserve"> </w:t>
      </w:r>
    </w:p>
    <w:p w:rsidR="00EC1D9A" w:rsidRPr="00BD36E8" w:rsidRDefault="00EC1D9A" w:rsidP="00C3443F">
      <w:pPr>
        <w:widowControl/>
        <w:jc w:val="left"/>
        <w:rPr>
          <w:b/>
        </w:rPr>
      </w:pPr>
      <w:r w:rsidRPr="00BD36E8">
        <w:rPr>
          <w:rFonts w:hint="eastAsia"/>
          <w:b/>
        </w:rPr>
        <w:t>三：练法和打法的关联</w:t>
      </w:r>
      <w:r w:rsidRPr="00BD36E8">
        <w:rPr>
          <w:b/>
        </w:rPr>
        <w:t>----</w:t>
      </w:r>
      <w:r w:rsidRPr="00BD36E8">
        <w:rPr>
          <w:rFonts w:hint="eastAsia"/>
          <w:b/>
        </w:rPr>
        <w:t>各派太极风格特点略评。</w:t>
      </w:r>
    </w:p>
    <w:p w:rsidR="00EC1D9A" w:rsidRDefault="00EC1D9A" w:rsidP="004F0524">
      <w:pPr>
        <w:widowControl/>
        <w:ind w:firstLineChars="200" w:firstLine="31680"/>
        <w:jc w:val="left"/>
      </w:pPr>
      <w:r>
        <w:rPr>
          <w:rFonts w:hint="eastAsia"/>
        </w:rPr>
        <w:t>练法和打法是有一定关联的。如果懂得打法的人，可以从各派的练法，个人的套路演练特点，就可与看得出来他们的打法。因此，严格地说，“打法”即使师傅不教，只要弟子真正把练法悟透的的话，也是可以琢磨出来的。当然，这要练习者很有“悟性”，对攻防的感觉要很好才行。</w:t>
      </w:r>
    </w:p>
    <w:p w:rsidR="00EC1D9A" w:rsidRDefault="00EC1D9A" w:rsidP="004F0524">
      <w:pPr>
        <w:widowControl/>
        <w:ind w:firstLineChars="200" w:firstLine="31680"/>
        <w:jc w:val="left"/>
      </w:pPr>
      <w:r>
        <w:rPr>
          <w:rFonts w:hint="eastAsia"/>
        </w:rPr>
        <w:t>我看杨氏太极的时候，发现杨氏拳真打起来的话，实战中应该是非常霸道的，确有大师风范。其拳雍容大度，举手应招轻描淡写，出手看似平凡无奇，却无人能挡。怪不得当年的杨露蝉及其父子号称“无敌杨”，这不是没有原因的。可惜的是：此拳如果不懂打法，就这样照套路按猫画虎的练下来的话，练出来的拳就是托大的“找打拳”，专门挨打了。杨氏的某嫡系后人，被太极圈内的人称为“杨白菜”，皆因其拳虽然传自父祖，打起来很“质朴大方”，但是由于失去了祖宗“大气简洁”的外表下包含的超强实力和自信，结果是只要练了几年的拳，几乎谁都能打他，把他当成“白菜”了</w:t>
      </w:r>
      <w:r>
        <w:t>----</w:t>
      </w:r>
      <w:r>
        <w:rPr>
          <w:rFonts w:hint="eastAsia"/>
        </w:rPr>
        <w:t>谁都能吃。这实在是令人叹息！</w:t>
      </w:r>
    </w:p>
    <w:p w:rsidR="00EC1D9A" w:rsidRDefault="00EC1D9A" w:rsidP="004F0524">
      <w:pPr>
        <w:widowControl/>
        <w:ind w:firstLineChars="200" w:firstLine="31680"/>
        <w:jc w:val="left"/>
      </w:pPr>
      <w:r>
        <w:rPr>
          <w:rFonts w:hint="eastAsia"/>
        </w:rPr>
        <w:t>同样是得自杨氏亲传的吴式太极拳，初看起来有点怪模怪样的。坦率说，与杨氏的拳法相比，拳架有些“小家子气”。但是如果懂得练法和打法之间联系和区别的人，一看就知道：吴氏的创拳人与杨氏拳，恰好走了拳的一体两端：吴氏的攻防实战是小巧灵活和变化多端，强调身法步法，手法的巧妙应用，其出拳必定是招数巧妙，常常匪夷所思地制人。假如与杨氏对敌，您的感觉是“无能为力”，怎样做都没有办法应对的话，如果与吴式对敌，你的感觉就是手忙脚乱，“防不胜防”了。当然，这是指得了吴氏真传的人。如果仅仅得了一套吴氏的套路，虽然天天练习，却不懂其中的变化窍要，不明拳理的话，练出来的东西，就是花拳绣腿，看起来复杂，其实根本无法实战，只能在门人内部“实战表演”的时候用来玩而已。</w:t>
      </w:r>
    </w:p>
    <w:p w:rsidR="00EC1D9A" w:rsidRDefault="00EC1D9A" w:rsidP="004F0524">
      <w:pPr>
        <w:widowControl/>
        <w:ind w:firstLineChars="150" w:firstLine="31680"/>
        <w:jc w:val="left"/>
      </w:pPr>
      <w:r>
        <w:t xml:space="preserve"> </w:t>
      </w:r>
      <w:r>
        <w:rPr>
          <w:rFonts w:hint="eastAsia"/>
        </w:rPr>
        <w:t>孙式的太极拳，也来自于杨氏。其特点正好介于两拳之间，打起来很简洁，然而架子动作偏小。不过孙式的太极，大家能够学到的仅仅是练法。如果我所猜不错的话，孙氏太极的打法，是取自于形意的取中用中破中，对手很难防住的。但如果不明形意攻防之理，仅仅练孙氏太极的套路，恐怕也是打不了人的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最后说说陈氏太极拳。这一派太极自称是“太极拳的创造者”，所谓的</w:t>
      </w:r>
      <w:r>
        <w:t xml:space="preserve"> </w:t>
      </w:r>
      <w:r>
        <w:rPr>
          <w:rFonts w:hint="eastAsia"/>
        </w:rPr>
        <w:t>“天下太极出陈沟”。拍的几个电视剧等也这样附和，所以造成了人们的这种普遍印象，似乎太极拳就是陈家的家传。不过最奇怪的就是：其他所有的太极门派套路演练中都是很轻巧柔和的，没有发力的动作；就陈氏拳有发力，与其他太极拳完全不是一个路子的。如果它真是“太极拳的创造者”，怎么教的徒弟一个个都“很不肖”呢？要不就是陈沟人“阴险”一点，对外只传“假货”，真货自己留下来。可是，当年这些拳家（孙，吴等），都是“练家子”，怎么这么好骗呢？还当宝贝似的传给后人好好练？可见这种说法，实在太难以自圆其说了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陈氏太极能不能打人呢？当然能了。练好了此拳，一般人应该不是对手。不过无论力量和速度，可能都比不上专门的内家真传太极门人，以及专门的外家拳拳手。原因就是因为陈氏把练法和打法混在一起了，所以反而有点内不内，外不外的，算是怪怪的吧。我认为陈氏的拳，只能达到上面拳法中的第二阶段</w:t>
      </w:r>
      <w:r>
        <w:t>--</w:t>
      </w:r>
      <w:r>
        <w:rPr>
          <w:rFonts w:hint="eastAsia"/>
        </w:rPr>
        <w:t>有意。这也很不错了，相对于其他好些自称“正宗传人”，打着“无意无招”的皮相，却实际上只能在第一阶段（无明）打转，弟子们根本就无法与人实战过招的拳派相比，陈氏拳已经是相当“实用”的了。可惜，练了陈氏拳，肌肉力量和动作惯性定型后，恐怕就难得进入第三个阶段了，更别指望“阶及神明”了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我自己现在比较喜欢看看吴氏，孙式的门人演练的太极套路。从中能够看到太极变化多端和奇妙之处。赵堡的太极是最有特点的，虽然都称赵堡拳，但似乎里面又分了很多区别，“架子”很多，大中小架，忽雷架，颤架等等，让人目不暇接。其实只不过是后人练拳的不同风格表现罢了。我认为现在的诸多太极（北派）源于赵堡，从拳架上来看是有依据的。因为她的个性很丰富，恰好暗合拳意。一个杨露蝉，教出来的徒弟个个不同，太极本来就是依据练习者的个性和修为，而在表面上有一些区别的，赵堡拳自然也一样了。</w:t>
      </w:r>
    </w:p>
    <w:p w:rsidR="00EC1D9A" w:rsidRDefault="00EC1D9A" w:rsidP="004F0524">
      <w:pPr>
        <w:widowControl/>
        <w:ind w:firstLineChars="150" w:firstLine="31680"/>
        <w:jc w:val="left"/>
      </w:pPr>
      <w:r>
        <w:t xml:space="preserve"> </w:t>
      </w:r>
      <w:r>
        <w:rPr>
          <w:rFonts w:hint="eastAsia"/>
        </w:rPr>
        <w:t>看归看，练归练。我认为练太极的话还是应该走“大气优雅”的一路。但是这个“大气优雅”中，需要藏有无穷的变化，不然就是呆子拳了。所以我不时去看看这些很有特点的拳，以及一些不太有名的太极拳，对于开阔练拳的思路，还是颇有启发的。</w:t>
      </w:r>
    </w:p>
    <w:p w:rsidR="00EC1D9A" w:rsidRDefault="00EC1D9A" w:rsidP="00C3443F">
      <w:pPr>
        <w:widowControl/>
        <w:jc w:val="left"/>
      </w:pPr>
      <w:r>
        <w:t xml:space="preserve"> </w:t>
      </w:r>
    </w:p>
    <w:p w:rsidR="00EC1D9A" w:rsidRPr="00BD36E8" w:rsidRDefault="00EC1D9A" w:rsidP="00C3443F">
      <w:pPr>
        <w:widowControl/>
        <w:jc w:val="left"/>
        <w:rPr>
          <w:b/>
        </w:rPr>
      </w:pPr>
      <w:r w:rsidRPr="00BD36E8">
        <w:rPr>
          <w:rFonts w:hint="eastAsia"/>
          <w:b/>
        </w:rPr>
        <w:t>四：太极的打法和练法决然不同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太极拳演练的时候，看起来实在不像是一种可以实战的拳法。不仅慢，而且动作似乎也不够直接，东摸西摸的样子。这种理解其实也对，因为我们看到的，都只是太极的练法，而非打法。实战的时候，用“练法”去应对的话，恐怕早就被打趴了！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不过我也发现，懂得太极的练法和打法不同的人似乎很少了。很多宗派的“大师”，把祖宗留下来的拳套路一招一式的分解教学，详细告诉大家这一招是怎么用的。比如野马分鬃就是接住对方攻击的手，然后向外旋转下压，另一手辅助向前扣住对方大臂，将对方按到地上等等。这种教学法似乎很受欢迎，还博得了“公开门内不传奥秘”的美名，而且门内的弟子们在互相练习的时候也觉得“很有用”。但是懂行的人看了会笑掉大牙的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很简单：如果太极的打法就是这种样子的话，基本上真的就是“找打拳”了。坦率说，真打实战的话，一个初练拳击一两年的新手，就可以击败这些照猫画虎，比着拳招练习“实战”数年甚至数十年的“老太极”了。老话里面就说“好拿不如赖打”，真打起来谁跟你这样慢慢的玩？我相信这些门人们总有一天会发现：师傅教的攻防办法，只能在内部互相比试一下，互相喂招玩儿，根本就拿不出去的。</w:t>
      </w:r>
    </w:p>
    <w:p w:rsidR="00EC1D9A" w:rsidRDefault="00EC1D9A" w:rsidP="004F0524">
      <w:pPr>
        <w:widowControl/>
        <w:ind w:firstLineChars="150" w:firstLine="31680"/>
        <w:jc w:val="left"/>
      </w:pPr>
      <w:r>
        <w:t xml:space="preserve"> </w:t>
      </w:r>
      <w:r>
        <w:rPr>
          <w:rFonts w:hint="eastAsia"/>
        </w:rPr>
        <w:t>可“徒弟们”往往执迷不悟，以为这是因为“功力不到”的原因。其实，照这种样子练拳的话，别说十年不出门，一百年也练不出来的。因此很多“太极门人”，都只能与本派的弟子们“过招”，在互相“喂招”中，假想自己的拳“很有实战价值”。</w:t>
      </w:r>
    </w:p>
    <w:p w:rsidR="00EC1D9A" w:rsidRDefault="00EC1D9A" w:rsidP="00C3443F">
      <w:pPr>
        <w:widowControl/>
        <w:jc w:val="left"/>
      </w:pPr>
      <w:r>
        <w:t xml:space="preserve"> </w:t>
      </w:r>
      <w:r>
        <w:rPr>
          <w:rFonts w:hint="eastAsia"/>
        </w:rPr>
        <w:t>太极的“练法”练什么？与所有的技击一样，主要就是练力量和速度。太极的练法是“有招”的，这就是大家都知道的各派多少式的招数套路。门人们利用这些有形的招数，来练习去除身上的僵劲，并练成整体劲，同时提高身体的协调性和灵活性。所谓的太极的“无招”，是指打法而不是练法；打法就是“无招”的，没有规定具体的方式，只有基本的原则，也就是“打法心诀”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真太极的打法，估计见过的人很少，就算见到了也不会认识的。因为它与平时见到的太极拳练习方式，是完全不一样的风格。给人的感觉就是“特别快速和威猛”，根本不像是“软绵绵，慢吞吞”的内家拳，而像是极刚极猛的“外家拳”。这种打法，是“一触即发”，快得令人惊异：在交手的一瞬间，整个身体就走完了一个完整的劲路，达到所谓的化发一体，力量和速度都很惊人。但是从外形一般人是看不出来这种内在劲路的变化，甚至连交手的当事人也不知道就被莫名其妙的打倒了。所谓的“疾如风，快似电，打倒还嫌慢！”，就是太极一派的打法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内家拳的打法中，有一句话让人很不好懂，就是“打人如亲嘴”！如果内家拳没有练到一定的程度，告诉你这句话也是没有用的</w:t>
      </w:r>
      <w:r>
        <w:t>---</w:t>
      </w:r>
      <w:r>
        <w:rPr>
          <w:rFonts w:hint="eastAsia"/>
        </w:rPr>
        <w:t>你根本就用不出来。实际上，内家拳打人的时候并不是“舒展大方”的，可能并不好看。内家拳讲究手不空出，只在接到对方的劲路之后才出拳。这样最佳的出拳机会，就往往与对方靠得很近，就像是两人要亲嘴一样。这样的距离上，练外家的人由于需要用腰腿摆动的力矩来获得肌肉力量的杀伤力，因此就根本就无法贴身发力。可是真正练内家拳的人，讲的就是“力不出圈”，就是专门练习在身体的重心周围发力，因此发出来的力量奇大。这种专门在别人无法发力的近身距离内，以别人无法发力的身体姿势，来发出超强力量的拳派，完全做到了“出人意料之外”。因此，一旦出手，对手就只有一条路</w:t>
      </w:r>
      <w:r>
        <w:t>----</w:t>
      </w:r>
      <w:r>
        <w:rPr>
          <w:rFonts w:hint="eastAsia"/>
        </w:rPr>
        <w:t>被打飞或者当场被击垮在地。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内家拳在练的时候，身体要求是舒展大方。可是在“打”的时候，身体要求却相反</w:t>
      </w:r>
      <w:r>
        <w:t>---</w:t>
      </w:r>
      <w:r>
        <w:rPr>
          <w:rFonts w:hint="eastAsia"/>
        </w:rPr>
        <w:t>像是一根绷紧的弹簧一样，身体似乎是被压着的；但随时准备弹起来。说的好听一点，身体就是特别像是正在捕食的豹子，或者说是捕鼠的灵猫。而对手，对于这样的攻击，往往是“不堪一击”的，他们几乎没有机会来还手。更要命的是：即使打人出手后，身子依然保持卷曲的样子，因为它随时有下一次的出击。所谓的“太极者，长拳也，如长江大河，滔滔不绝”，中间是没有断点的。因为太极的打法一旦出手就是连绵不绝的凶猛攻击，不断封杀对手的攻击机会，不让对方有机会还手</w:t>
      </w:r>
      <w:r>
        <w:t>-----</w:t>
      </w:r>
      <w:r>
        <w:rPr>
          <w:rFonts w:hint="eastAsia"/>
        </w:rPr>
        <w:t>怎样做到呢？很简单，就是攻防合一。拳出手后，第一是“打死不后退”的要诀，“硬打硬进无遮拦”，第二是连消带打，不会给时间让对手来反应和调整的。</w:t>
      </w:r>
    </w:p>
    <w:p w:rsidR="00EC1D9A" w:rsidRDefault="00EC1D9A" w:rsidP="00C3443F">
      <w:pPr>
        <w:widowControl/>
        <w:jc w:val="left"/>
      </w:pPr>
      <w:r>
        <w:t xml:space="preserve">    </w:t>
      </w:r>
      <w:r>
        <w:rPr>
          <w:rFonts w:hint="eastAsia"/>
        </w:rPr>
        <w:t>能够达到这一种境界的拳法，难道不是一种很高明的拳法吗？</w:t>
      </w:r>
    </w:p>
    <w:p w:rsidR="00EC1D9A" w:rsidRDefault="00EC1D9A">
      <w:pPr>
        <w:widowControl/>
        <w:jc w:val="left"/>
      </w:pPr>
    </w:p>
    <w:p w:rsidR="00EC1D9A" w:rsidRDefault="00EC1D9A">
      <w:pPr>
        <w:widowControl/>
        <w:jc w:val="left"/>
      </w:pPr>
    </w:p>
    <w:p w:rsidR="00EC1D9A" w:rsidRDefault="00EC1D9A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r>
        <w:br w:type="page"/>
      </w:r>
    </w:p>
    <w:p w:rsidR="00EC1D9A" w:rsidRDefault="00EC1D9A" w:rsidP="007673F3">
      <w:pPr>
        <w:pStyle w:val="Title"/>
      </w:pPr>
      <w:r>
        <w:rPr>
          <w:rFonts w:hint="eastAsia"/>
        </w:rPr>
        <w:t>武当拳剑心要：用直不用横的切线法则与“守中用中”</w:t>
      </w:r>
      <w:r>
        <w:t xml:space="preserve"> </w:t>
      </w:r>
    </w:p>
    <w:p w:rsidR="00EC1D9A" w:rsidRDefault="00EC1D9A" w:rsidP="007673F3"/>
    <w:p w:rsidR="00EC1D9A" w:rsidRDefault="00EC1D9A" w:rsidP="007673F3">
      <w:r>
        <w:t xml:space="preserve">    </w:t>
      </w:r>
      <w:r>
        <w:rPr>
          <w:rFonts w:hint="eastAsia"/>
        </w:rPr>
        <w:t>普通的人在遇到攻击的时候，都是本能的“格挡”防守。即使是一些练了上十年所谓“太极拳”“武当拳”套路，但未得技击精要的人，实战技击的时候，也一样喜欢用格挡来对付攻击。实际上，格挡法是外家拳的用法，武当内家拳面对攻击，是不用格挡的，而是用顺应对方来势的“立圆”来化解。</w:t>
      </w:r>
    </w:p>
    <w:p w:rsidR="00EC1D9A" w:rsidRDefault="00EC1D9A" w:rsidP="007673F3">
      <w:r>
        <w:t xml:space="preserve">    </w:t>
      </w:r>
      <w:r>
        <w:rPr>
          <w:rFonts w:hint="eastAsia"/>
        </w:rPr>
        <w:t>格挡一法虽然简单易行，但是</w:t>
      </w:r>
      <w:r w:rsidRPr="007673F3">
        <w:rPr>
          <w:rFonts w:hint="eastAsia"/>
          <w:b/>
        </w:rPr>
        <w:t>只要是人体的“本能反应”行为，就是练内家拳者要克服的对象</w:t>
      </w:r>
      <w:r>
        <w:rPr>
          <w:rFonts w:hint="eastAsia"/>
        </w:rPr>
        <w:t>。同时，这种普通人面对攻击的“正常反应习惯”，也是内家拳手有意利用的攻击机会。格挡的劲力是“横劲”，它在拨开对方攻击的同时，也让自己的要害露出了更大的空当，让自己更容易受到攻击。实际上，熟练的内家拳手，基本上都是在诱使对方露出关键部位的时候才从容攻击要害，不会如普通的拳击格斗一样，无论是否有把握都不断出招。内家拳的要领，是“招不空出，亦不空回”，这也是“不动则已，动则必中”的原则，是“治人事天，莫如啬”的老子智慧在拳术中的应用。所以内家拳的实战格斗并不“精彩”，基本上是连当事人都没有看明白，就结束战斗了。</w:t>
      </w:r>
    </w:p>
    <w:p w:rsidR="00EC1D9A" w:rsidRDefault="00EC1D9A" w:rsidP="007673F3">
      <w:r>
        <w:t xml:space="preserve">    </w:t>
      </w:r>
      <w:r>
        <w:rPr>
          <w:rFonts w:hint="eastAsia"/>
        </w:rPr>
        <w:t>在遇到对方攻击的时候，假设对方是一条直线压向自己，必须让自己变成一个球体，而且是重心可以不断移动的，体积忽大忽小的球体，让对方的拳落在身上的时候，像是击在水上漂浮的球面一样毫无着力之处。要实现这一点，就必须明白武当内家拳的练拳心要：</w:t>
      </w:r>
      <w:r w:rsidRPr="007673F3">
        <w:rPr>
          <w:rFonts w:hint="eastAsia"/>
          <w:b/>
        </w:rPr>
        <w:t>用直不用横，守中用中！</w:t>
      </w:r>
    </w:p>
    <w:p w:rsidR="00EC1D9A" w:rsidRDefault="00EC1D9A" w:rsidP="007673F3">
      <w:r>
        <w:t xml:space="preserve">    </w:t>
      </w:r>
      <w:r>
        <w:rPr>
          <w:rFonts w:hint="eastAsia"/>
        </w:rPr>
        <w:t>拳手自己的“中”</w:t>
      </w:r>
      <w:r>
        <w:t>---</w:t>
      </w:r>
      <w:r>
        <w:rPr>
          <w:rFonts w:hint="eastAsia"/>
        </w:rPr>
        <w:t>重心和要害部位，是绝对要保护好的，不能让对方有机会攻击到位。但是对方的“中”，就是我们专门攻击的目标。内家拳一出手，就要专门打击和破坏对方的重心和要害部位，自己却小心地把重心和关键部位隐藏起来。要做到这一点，攻击的时候就不能产生横向的运动方向和力道，肯定只能是直线向前后运动的，这就是力道上“用直不用横”的原则。实际上“直力”也不直，是一个立体的小圆弧，在切线上是直的，直指对方的攻击部位。防守的时候也是一个同样的小圆弧，只是运转的方向相反而已。</w:t>
      </w:r>
    </w:p>
    <w:p w:rsidR="00EC1D9A" w:rsidRDefault="00EC1D9A" w:rsidP="007673F3">
      <w:r>
        <w:t xml:space="preserve">    </w:t>
      </w:r>
      <w:r>
        <w:rPr>
          <w:rFonts w:hint="eastAsia"/>
        </w:rPr>
        <w:t>做到了这一条，基本上就不会给对手攻击的机会，而让对手的攻击落在自己的身侧圈外毫无效果。对方攻击失效的一刻，其实就是自己出手的一刻了，这就是“攻防合一”的技巧。</w:t>
      </w:r>
    </w:p>
    <w:p w:rsidR="00EC1D9A" w:rsidRDefault="00EC1D9A" w:rsidP="007673F3">
      <w:r>
        <w:t xml:space="preserve">    </w:t>
      </w:r>
      <w:r>
        <w:rPr>
          <w:rFonts w:hint="eastAsia"/>
        </w:rPr>
        <w:t>这种技巧，“上金刚”一式里特别典型。内家拳把接住对方的攻击称为“接手”是很有含义的：不是用“格挡”的方式去“抵抗”，而是当做一个礼物友好地“接收”下来。把对方大力送来的礼物“收下”以后，放在自己的身侧（外门），然后立即“送礼”，趁对方“走偏”后尚未回防，失去攻击机会的时候发动对对方核心要害的攻势（拳家称为“开门”法，登堂入室占中间）。在练习的时候，“上金刚”这一招很能够体会内家攻防的要义，双方可以互相配合，感受这一招中体现的内家攻防原则和方式。也可以用器械来练习这一招，比如大杆子，原理是一样的。</w:t>
      </w:r>
    </w:p>
    <w:p w:rsidR="00EC1D9A" w:rsidRDefault="00EC1D9A" w:rsidP="007673F3">
      <w:r>
        <w:t xml:space="preserve">    </w:t>
      </w:r>
      <w:r>
        <w:rPr>
          <w:rFonts w:hint="eastAsia"/>
        </w:rPr>
        <w:t>不过【上金刚】实战时候的真实打法，却与练法不同。真实攻防的时候，不会象平时练习一样动作幅度很大，也不需要这么大的幅度。高手在一接手的瞬间，就改了对方的劲，把对手的攻击力量改到外门。然后马上丢下对方已经“无用”了的攻击手，直取对方要害；时间几乎是同时，外人根本看不出来其中的圆弧和转换变化，只是感觉特别“直接”，连对手也无法反应过来，感觉是自己刚出手就中招了。这是因为高手接手的时候，用身子走圆弧来改化了对方的攻击劲道，而手上则没有什么明显的动作。因此往往外形上看不出来，以为是直的，其实还是圆的，是一个立圆。但是这种圆的反应速度就比用手上功夫慢慢化解要快很多，对方根本无力应对。</w:t>
      </w:r>
    </w:p>
    <w:p w:rsidR="00EC1D9A" w:rsidRDefault="00EC1D9A" w:rsidP="007673F3">
      <w:r>
        <w:t xml:space="preserve">    </w:t>
      </w:r>
      <w:r>
        <w:rPr>
          <w:rFonts w:hint="eastAsia"/>
        </w:rPr>
        <w:t>内家拳有“大架”，“小架”之说。还说“大架不大，小架不小”，这样不懂的人听起来觉得摸不着头脑。其实意思就是：所谓的“小架”，就是动作幅度小，因为已经把很多外在的动作练到身上去了，架子（手上身上的动作幅度）当然看起来就不大，但内在的幅度并不小。只需微小的一动，就可以让对手大幅度地摔跌倒地，这就是“小架不小”的原因。比如“西安二郑”中，小架郑悟清的拳法是很高明的。可练这种拳的人，如果不明“小架不小”的奥秘，就会成为一个实战用处不大的拳法，或者根本就找不到入门的途径。因为拳的圆圈如果没有走到身上的话，“小动作”练了白练，用不出来的。</w:t>
      </w:r>
    </w:p>
    <w:p w:rsidR="00EC1D9A" w:rsidRDefault="00EC1D9A" w:rsidP="007673F3">
      <w:r>
        <w:t xml:space="preserve">    </w:t>
      </w:r>
      <w:r>
        <w:rPr>
          <w:rFonts w:hint="eastAsia"/>
        </w:rPr>
        <w:t>同样，“大架不大”的原因，就是“走大架”其实是练法，在大架的过程中随时可以变化为一系列的“小架”，也就是说，大架是由一系列的小架所组成的（这一点，估计很多人不明白我到底在说什么，这比理解小架还难一些，慢慢悟好了），因此，大架当然就“不大”了！但是这种大架练起来也很难，不小心就练成了“粗糙”的，缺乏内含的拳架。外人不懂此理，执着于“大架小架”的门派之争，实在是遗憾。真正的内家拳，不会区分什么大架小架的。只有因为每个人个性不同，外型和架子就不同，原理则没有什么区别。光去注意外形拳架，就是“外家拳”了。</w:t>
      </w:r>
    </w:p>
    <w:p w:rsidR="00EC1D9A" w:rsidRPr="007673F3" w:rsidRDefault="00EC1D9A" w:rsidP="007673F3">
      <w:r>
        <w:t xml:space="preserve">    </w:t>
      </w:r>
      <w:r>
        <w:rPr>
          <w:rFonts w:hint="eastAsia"/>
        </w:rPr>
        <w:t>这种“守中用中”的技击原则，可以广泛地用在武当拳，剑的各种用法中。内家的器械也是一样的用法和原则，剑法，枪法，棍法，刀法，都是一样的，都是手的延伸而已。真懂了拳，拿什么器械都可以用，根据器械的特性，变化一下用法就行了。这也是内家拳“不练器械”的奥秘，不是不练，而是什么都可以练。与某些专门把器械作为一门“专业技术”固定起来的其他拳派相比，武当内家拳可以说是很简单，很质朴的，拳剑合一。因此也是非常有效的拳法，正符合“道”的原则</w:t>
      </w:r>
      <w:r>
        <w:t>---</w:t>
      </w:r>
      <w:r>
        <w:rPr>
          <w:rFonts w:hint="eastAsia"/>
        </w:rPr>
        <w:t>大道至简！</w:t>
      </w:r>
    </w:p>
    <w:p w:rsidR="00EC1D9A" w:rsidRDefault="00EC1D9A" w:rsidP="00E646C7"/>
    <w:p w:rsidR="00EC1D9A" w:rsidRDefault="00EC1D9A">
      <w:pPr>
        <w:widowControl/>
        <w:jc w:val="left"/>
      </w:pPr>
      <w:r>
        <w:br w:type="page"/>
      </w:r>
    </w:p>
    <w:p w:rsidR="00EC1D9A" w:rsidRDefault="00EC1D9A" w:rsidP="000B48E3">
      <w:pPr>
        <w:pStyle w:val="Title"/>
      </w:pPr>
      <w:r>
        <w:rPr>
          <w:rFonts w:hint="eastAsia"/>
        </w:rPr>
        <w:t>“单剑看手，双剑看走”与“风摆杨柳”剑式的练习要领。</w:t>
      </w:r>
      <w:r>
        <w:t xml:space="preserve"> </w:t>
      </w:r>
    </w:p>
    <w:p w:rsidR="00EC1D9A" w:rsidRDefault="00EC1D9A" w:rsidP="000B48E3"/>
    <w:p w:rsidR="00EC1D9A" w:rsidRPr="000B48E3" w:rsidRDefault="00EC1D9A" w:rsidP="000B48E3">
      <w:pPr>
        <w:rPr>
          <w:b/>
        </w:rPr>
      </w:pPr>
      <w:r w:rsidRPr="000B48E3">
        <w:rPr>
          <w:rFonts w:hint="eastAsia"/>
          <w:b/>
        </w:rPr>
        <w:t>一：打法，练法，和演法。</w:t>
      </w:r>
    </w:p>
    <w:p w:rsidR="00EC1D9A" w:rsidRDefault="00EC1D9A" w:rsidP="000B48E3">
      <w:r>
        <w:t xml:space="preserve">    </w:t>
      </w:r>
      <w:r>
        <w:rPr>
          <w:rFonts w:hint="eastAsia"/>
        </w:rPr>
        <w:t>昨天在教学堂师生们练拳剑。学堂某老师说：某某太极名师说，要学好拳，一定要先练好套路。为啥我只让大家练单式，不练套路？</w:t>
      </w:r>
    </w:p>
    <w:p w:rsidR="00EC1D9A" w:rsidRDefault="00EC1D9A" w:rsidP="000B48E3">
      <w:r>
        <w:t xml:space="preserve">    </w:t>
      </w:r>
      <w:r>
        <w:rPr>
          <w:rFonts w:hint="eastAsia"/>
        </w:rPr>
        <w:t>对这死脑子的昏话，我实在无话可说。此人练拳不动脑子，多年没长进，套路，单招，都没见她好好练。可偏偏“挺有自己的见识”，喜欢到处乱抓一些自己也不懂的结论来乱说。因此我没好气地说：你去找该名师学吧，我不懂这一套，我只懂我的这一套，我只会练单招。</w:t>
      </w:r>
    </w:p>
    <w:p w:rsidR="00EC1D9A" w:rsidRDefault="00EC1D9A" w:rsidP="000B48E3">
      <w:r>
        <w:t xml:space="preserve">    </w:t>
      </w:r>
      <w:r>
        <w:rPr>
          <w:rFonts w:hint="eastAsia"/>
        </w:rPr>
        <w:t>把打法和练法合成一路，以为练法即是打法，是所谓的太极门人和内家弟子的愚痴。完全就不懂太极的奥秘和要窍。</w:t>
      </w:r>
    </w:p>
    <w:p w:rsidR="00EC1D9A" w:rsidRDefault="00EC1D9A" w:rsidP="000B48E3">
      <w:r>
        <w:t xml:space="preserve">    </w:t>
      </w:r>
      <w:r>
        <w:rPr>
          <w:rFonts w:hint="eastAsia"/>
        </w:rPr>
        <w:t>可是，如果</w:t>
      </w:r>
      <w:r w:rsidRPr="0063762E">
        <w:rPr>
          <w:rFonts w:hint="eastAsia"/>
          <w:b/>
        </w:rPr>
        <w:t>把套路看成是“练法”，就是更大的笑话了</w:t>
      </w:r>
      <w:r>
        <w:rPr>
          <w:rFonts w:hint="eastAsia"/>
        </w:rPr>
        <w:t>。因为所谓的“套路”，其实连“练法”都算不上</w:t>
      </w:r>
      <w:r>
        <w:t>----</w:t>
      </w:r>
      <w:r>
        <w:rPr>
          <w:rFonts w:hint="eastAsia"/>
        </w:rPr>
        <w:t>它是“演法”</w:t>
      </w:r>
      <w:r>
        <w:t>----</w:t>
      </w:r>
      <w:r>
        <w:rPr>
          <w:rFonts w:hint="eastAsia"/>
        </w:rPr>
        <w:t>公开表演用的“拳法”，用于自娱或者娱人。如果谁以为把套路学好了，甚至到处遍访名师，学了十路八路的各门派“秘传套路”，就可以“无敌于天下”，实在是愚不可及。除非你的目的是想要跑江湖卖艺，否则学套路实在没有多少意义。</w:t>
      </w:r>
    </w:p>
    <w:p w:rsidR="00EC1D9A" w:rsidRDefault="00EC1D9A" w:rsidP="000B48E3">
      <w:r>
        <w:t xml:space="preserve">    </w:t>
      </w:r>
      <w:r>
        <w:rPr>
          <w:rFonts w:hint="eastAsia"/>
        </w:rPr>
        <w:t>这一点，无论内家外家，都是一样的。就算是“打练合一”的外家拳，也不能通过“套路”来提高武术技击水平。那种拳打起来威风十足，精彩激烈，足够吸引“眼球”的外家拳套路，究其根子，恐怕就是旧时代跑江湖卖艺赚点小钱的跑场子的功夫。即使是现在，也是热闹场所出来表演一下的“小众艺术”，非关武道和技击。内家拳的“套路”，我估计是原来的古人练成后“自娱”的功夫，或者是圈子内考较弟子们功夫的表演要求。因为练到什么程度了，走一走拳，就很容易看出来功夫水平。至于这种内家拳的表演想要用来跑江湖的话，恐怕没人会认账。不像现在的太极套路到处表演，还有大批人捧场。不过要得到“普罗大众”的欣赏，现在的太极拳套路，似乎也忍不住要加点发劲的动作才能叫好。武当山的“内家拳表演”项目，跟少林式的公开套路表演也差不多，仅仅是加上了一些道家的衣衫和道具罢了。这也很正常，看客们反正也不懂。不过我知道的古拳经中，绝对没有说什么套路和招式的事情，说的“太极十三式”，乃是指十三个法门要点，而不是招式，更非套路。</w:t>
      </w:r>
    </w:p>
    <w:p w:rsidR="00EC1D9A" w:rsidRDefault="00EC1D9A" w:rsidP="000B48E3">
      <w:r>
        <w:t xml:space="preserve">    </w:t>
      </w:r>
      <w:r>
        <w:rPr>
          <w:rFonts w:hint="eastAsia"/>
        </w:rPr>
        <w:t>简单一点说，套路也不是不可以学，而是等你拳术已经大成以后，再“学”不迟。可是，这时候，你恐怕已经不需要学了，自己都可以“创拳”了。比如：都是学杨氏拳的，为什么后来分出什么孙氏，吴氏，郝式，杨氏也分有大架，小架，什么府内派等等？谁传的？不就是每个老师，当年的学生，根据自己学习练习的心得和自己的体悟，自己“创”的一套吗？这么执着于“传统套路”干什么呢？</w:t>
      </w:r>
    </w:p>
    <w:p w:rsidR="00EC1D9A" w:rsidRDefault="00EC1D9A" w:rsidP="000B48E3">
      <w:r>
        <w:t xml:space="preserve">    </w:t>
      </w:r>
      <w:r>
        <w:rPr>
          <w:rFonts w:hint="eastAsia"/>
        </w:rPr>
        <w:t>赵堡拳内部传闻：当年郑悟清到西安去，怕西安藏龙卧虎，能人众多，担心自己的功夫“镇不住场子”，去请教老拳师。老拳师就传了一招“上金刚”（金刚三大对），告诉他吃透这一招，就不用担心了。很多人认为这件事情很玄乎，我却认为很好理解</w:t>
      </w:r>
      <w:r>
        <w:t>---</w:t>
      </w:r>
      <w:r>
        <w:rPr>
          <w:rFonts w:hint="eastAsia"/>
        </w:rPr>
        <w:t>平时练习的“上金刚”是练法，不懂变化的话是没有什么用处的。因此要“出师”之前，老拳师就会把这一招的“打法”和“变化”传给他，触类旁通，一套拳的精要他也就能理解了。平时只要认真练好这一招，其实真的没有什么好担心的。懂的人看了“上金刚”，就自然知晓：这一招真搞通了，的确打起来也就够了。就像是陈氏拳的“搬拦捶”一式，会用，会变化的话，实战起来是非常“好用”的，左右逢源。</w:t>
      </w:r>
    </w:p>
    <w:p w:rsidR="00EC1D9A" w:rsidRDefault="00EC1D9A" w:rsidP="000B48E3">
      <w:r>
        <w:t xml:space="preserve">    </w:t>
      </w:r>
      <w:r>
        <w:rPr>
          <w:rFonts w:hint="eastAsia"/>
        </w:rPr>
        <w:t>如果无法体会这一招一式的妙处好处，练再多招式都没用；不用把赵堡的</w:t>
      </w:r>
      <w:r>
        <w:t>72</w:t>
      </w:r>
      <w:r>
        <w:rPr>
          <w:rFonts w:hint="eastAsia"/>
        </w:rPr>
        <w:t>式，乃至什么</w:t>
      </w:r>
      <w:r>
        <w:t>108</w:t>
      </w:r>
      <w:r>
        <w:rPr>
          <w:rFonts w:hint="eastAsia"/>
        </w:rPr>
        <w:t>式都天天“好好练”就会出功夫。我看人练赵堡拳套路的，第一式的“上金刚”如果演不出风卷云涌的气势，以及环环相套的圆活连绵劲路的话，其他后面的招式，都是不用看的了</w:t>
      </w:r>
      <w:r>
        <w:t>---</w:t>
      </w:r>
      <w:r>
        <w:rPr>
          <w:rFonts w:hint="eastAsia"/>
        </w:rPr>
        <w:t>不会有真功夫的。</w:t>
      </w:r>
    </w:p>
    <w:p w:rsidR="00EC1D9A" w:rsidRDefault="00EC1D9A" w:rsidP="000B48E3">
      <w:r>
        <w:t xml:space="preserve">    </w:t>
      </w:r>
      <w:r>
        <w:rPr>
          <w:rFonts w:hint="eastAsia"/>
        </w:rPr>
        <w:t>真的学好了“上金刚”一式，其他的招式都不用学了。这行吗？如果你是学“技击”的，当然就“行了”。不过如果你是“吃这碗饭”的，别人想看看你的“功夫”，你练来练去的“就这一招”，恐怕就有点看不过去吧？连程咬金还要三板斧呢？因此，多编一些花样出来，练得大家眼花缭乱一些，还是很有必要的。这恐怕就是“套路”的意义了。</w:t>
      </w:r>
    </w:p>
    <w:p w:rsidR="00EC1D9A" w:rsidRDefault="00EC1D9A" w:rsidP="000B48E3">
      <w:r>
        <w:t xml:space="preserve">    </w:t>
      </w:r>
      <w:r>
        <w:rPr>
          <w:rFonts w:hint="eastAsia"/>
        </w:rPr>
        <w:t>教拳维生的拳师们，也是一样的理：普通的学生，没几个有悟性的；有些人一年也练不好一式。可是，假如老师天天只教同样的动作，让学生慢慢练，恐怕学生的学费就收不上来了。因此，也要常常变变花样才行，让学生有“层出不穷”之感。因此很有必要教教套路，几十百把个招式，练起来也不容易。而且，还要准备好不同的套路，等学生学了一样就换一样。比如练了新架，再练老架，练了大架，再练小架。练了拳术，再去练器械。练了刀，还有棍剑等等十八般武艺。这样拳师才能“细水长流，武运长久”。否则怎么混？</w:t>
      </w:r>
    </w:p>
    <w:p w:rsidR="00EC1D9A" w:rsidRDefault="00EC1D9A" w:rsidP="000B48E3">
      <w:r>
        <w:t xml:space="preserve">    </w:t>
      </w:r>
      <w:r>
        <w:rPr>
          <w:rFonts w:hint="eastAsia"/>
        </w:rPr>
        <w:t>当然，这样就是“商业运作手法”，非关武道与技击了。</w:t>
      </w:r>
      <w:r>
        <w:t xml:space="preserve"> </w:t>
      </w:r>
    </w:p>
    <w:p w:rsidR="00EC1D9A" w:rsidRDefault="00EC1D9A" w:rsidP="000B48E3">
      <w:r>
        <w:t xml:space="preserve"> </w:t>
      </w:r>
    </w:p>
    <w:p w:rsidR="00EC1D9A" w:rsidRDefault="00EC1D9A" w:rsidP="000B48E3">
      <w:r>
        <w:t xml:space="preserve">    </w:t>
      </w:r>
      <w:r>
        <w:rPr>
          <w:rFonts w:hint="eastAsia"/>
        </w:rPr>
        <w:t>上面的说法，是我的一家之言，孤陋之处，让名家笑话了。可能是因为我自己就不会套路，所以说套路不好，像是吃不到葡萄的狐狸。名家大师们，没有必要在意我的胡说八道。我本来就是外行嘛，说些外行话很正常。</w:t>
      </w:r>
    </w:p>
    <w:p w:rsidR="00EC1D9A" w:rsidRDefault="00EC1D9A" w:rsidP="000B48E3">
      <w:r>
        <w:t xml:space="preserve">    </w:t>
      </w:r>
      <w:r>
        <w:rPr>
          <w:rFonts w:hint="eastAsia"/>
        </w:rPr>
        <w:t>不过，似乎民国时期的拳术大家李存义说的也很“外行”：他说练拳要领是：“</w:t>
      </w:r>
      <w:r w:rsidRPr="0063762E">
        <w:rPr>
          <w:rFonts w:hint="eastAsia"/>
          <w:b/>
        </w:rPr>
        <w:t>一形不顺，不能练它形；一月不顺，下月再练；半年不顺一年练。必练至身体和顺，再练他形。非是形式不熟悉，内中气质未变化尔；一形通顺，再练它形，自易通顺。而其余各形皆然，一气贯通。拳经云：一通无不通也</w:t>
      </w:r>
      <w:r>
        <w:rPr>
          <w:rFonts w:hint="eastAsia"/>
        </w:rPr>
        <w:t>”。难道现在热心练拳的人，居然不看这些要领吗？李存义总比你现在的“师傅”要高明得多吧？</w:t>
      </w:r>
    </w:p>
    <w:p w:rsidR="00EC1D9A" w:rsidRDefault="00EC1D9A" w:rsidP="000B48E3">
      <w:r>
        <w:t xml:space="preserve"> </w:t>
      </w:r>
    </w:p>
    <w:p w:rsidR="00EC1D9A" w:rsidRPr="0063762E" w:rsidRDefault="00EC1D9A" w:rsidP="000B48E3">
      <w:pPr>
        <w:rPr>
          <w:b/>
        </w:rPr>
      </w:pPr>
      <w:r w:rsidRPr="0063762E">
        <w:rPr>
          <w:rFonts w:hint="eastAsia"/>
          <w:b/>
        </w:rPr>
        <w:t>二：剑招“风摆杨柳”的练习要点！</w:t>
      </w:r>
    </w:p>
    <w:p w:rsidR="00EC1D9A" w:rsidRDefault="00EC1D9A" w:rsidP="000B48E3">
      <w:r>
        <w:t xml:space="preserve">    </w:t>
      </w:r>
      <w:r>
        <w:rPr>
          <w:rFonts w:hint="eastAsia"/>
        </w:rPr>
        <w:t>不过，我这个不懂套路的外行，倒是可以关起门来教训更加外行的“内部”人，而且我可以把一式变化万千地演出来，教出来。</w:t>
      </w:r>
    </w:p>
    <w:p w:rsidR="00EC1D9A" w:rsidRDefault="00EC1D9A" w:rsidP="000B48E3">
      <w:r>
        <w:t xml:space="preserve">    </w:t>
      </w:r>
      <w:r>
        <w:rPr>
          <w:rFonts w:hint="eastAsia"/>
        </w:rPr>
        <w:t>学堂的老师一直都在练拳，特别是其中三人，一向喜欢武术，也下了功夫刻苦练习，原来是认真跟随正宗传人练了传统套路的；平时他们也觉得自己“有点功夫”。不过在我的“实战考验”下，马上就露了原形：我让老师拿来摄像机，把他们实战搏击的镜头拍下来，问他们，平时练的功夫在哪里？都很惭愧</w:t>
      </w:r>
      <w:r>
        <w:t>---</w:t>
      </w:r>
      <w:r>
        <w:rPr>
          <w:rFonts w:hint="eastAsia"/>
        </w:rPr>
        <w:t>他们打起来，双方都跟村夫野妇也差不多，毫无章法，身上根本没有受过“武术训练”的样子。就算是赢了也是侥幸。</w:t>
      </w:r>
    </w:p>
    <w:p w:rsidR="00EC1D9A" w:rsidRDefault="00EC1D9A" w:rsidP="000B48E3">
      <w:r>
        <w:t xml:space="preserve">    </w:t>
      </w:r>
      <w:r>
        <w:rPr>
          <w:rFonts w:hint="eastAsia"/>
        </w:rPr>
        <w:t>我让其中的赢家与我进行对抗练习赛，一上手全都是被打得“找不到北”；当然，也录了下来让他们看，问他们看出来我的拳法有什么不同？</w:t>
      </w:r>
      <w:r>
        <w:t>---</w:t>
      </w:r>
      <w:r>
        <w:rPr>
          <w:rFonts w:hint="eastAsia"/>
        </w:rPr>
        <w:t>他们这才想起来，似乎我的出手，全都是平时看惯了的招式</w:t>
      </w:r>
      <w:r>
        <w:t>---</w:t>
      </w:r>
      <w:r>
        <w:rPr>
          <w:rFonts w:hint="eastAsia"/>
        </w:rPr>
        <w:t>我日常练拳的招式。只是“变”了一点点，没想到我平时练习的时候看起来“舒展大方”，轻盈得像是跳舞一样的“无害动作”，实战的时候会这么有威力。这一式就是“风摆杨柳”，本是剑招。</w:t>
      </w:r>
    </w:p>
    <w:p w:rsidR="00EC1D9A" w:rsidRDefault="00EC1D9A" w:rsidP="000B48E3">
      <w:r>
        <w:t xml:space="preserve"> </w:t>
      </w:r>
    </w:p>
    <w:p w:rsidR="00EC1D9A" w:rsidRDefault="00EC1D9A" w:rsidP="000B48E3">
      <w:r>
        <w:t xml:space="preserve">    </w:t>
      </w:r>
      <w:r>
        <w:rPr>
          <w:rFonts w:hint="eastAsia"/>
        </w:rPr>
        <w:t>“吃了亏”的老师们，后来就决心改变原来华而不实的练拳方式了，开始认真地练“单招”。我要他们只练一式我“创”的（其实是我师父教的）“风摆杨柳”。这一式，看起来轻柔飞扬，柔和大方，很像是跳舞。练起来也必须练成轻柔圆活的样子，不能出蛮力练习（其实练不好的话，想用力也发不出力量来）。不过一旦能够应用后，却是“八面威风”；这一招本来是剑法，但也可以当拳来练。练好后出拳快且重，身法变化多端，一般人无法抵挡。这也体现了武当拳“拳剑合一”的特点。</w:t>
      </w:r>
    </w:p>
    <w:p w:rsidR="00EC1D9A" w:rsidRDefault="00EC1D9A" w:rsidP="000B48E3">
      <w:r>
        <w:t xml:space="preserve">    </w:t>
      </w:r>
      <w:r>
        <w:rPr>
          <w:rFonts w:hint="eastAsia"/>
        </w:rPr>
        <w:t>这一招的练法，要求身体和顺放松。手在肩部开始要画一个立圆，胯和腿，也要一齐配合画立圆，前后左右上下都要照顾到。单脚立地支持重心，随时左右交替练习转换；身体的转换和步型的变化都要配合手型，要在不经意之间完成变转，不能刻意强行扭转。长期以来困扰练拳人的“松腰”问题，也可望通过此招的练习而达到。因为如果不会松腰的话，这一式会练得很难看。扭来扭去的显得特别笨拙，完全没有“风摆杨柳”的轻盈姿态。</w:t>
      </w:r>
    </w:p>
    <w:p w:rsidR="00EC1D9A" w:rsidRDefault="00EC1D9A" w:rsidP="000B48E3">
      <w:r>
        <w:t xml:space="preserve">    </w:t>
      </w:r>
      <w:r>
        <w:rPr>
          <w:rFonts w:hint="eastAsia"/>
        </w:rPr>
        <w:t>这里讲一个要诀：就是“</w:t>
      </w:r>
      <w:r w:rsidRPr="00EE0D4B">
        <w:rPr>
          <w:rFonts w:hint="eastAsia"/>
          <w:b/>
        </w:rPr>
        <w:t>单剑看手，双剑看走</w:t>
      </w:r>
      <w:r>
        <w:rPr>
          <w:rFonts w:hint="eastAsia"/>
        </w:rPr>
        <w:t>”，意思就是单剑练得好不好，要看练习者的手</w:t>
      </w:r>
      <w:r>
        <w:t>——</w:t>
      </w:r>
      <w:r>
        <w:rPr>
          <w:rFonts w:hint="eastAsia"/>
        </w:rPr>
        <w:t>不拿剑的那只手。只有不拿剑的空手能够和拿剑的手配合无间，协调密切，这才是练好了。许多人拿着剑，心里只关注拿剑的手，另一只常常像是多余的负担一样不知如何处理，有些人像是鸡爪一样缩在胸前。这样永远练不出真正的剑法。因为剑法拳法，都强调阴阳变转。心中只有拿剑之手，身体就废掉了一半，怎么可能练出“协调”的人体？怎么可能“变转阴阳显神奇？”。</w:t>
      </w:r>
    </w:p>
    <w:p w:rsidR="00EC1D9A" w:rsidRDefault="00EC1D9A" w:rsidP="000B48E3">
      <w:r>
        <w:t xml:space="preserve">    </w:t>
      </w:r>
      <w:r>
        <w:rPr>
          <w:rFonts w:hint="eastAsia"/>
        </w:rPr>
        <w:t>我要求的“风摆杨柳”练法，是左右手皆可持剑，空手一样走剑招。平时左右手练累了就交替换手持剑练习，招式不变，这才合乎要求。</w:t>
      </w:r>
    </w:p>
    <w:p w:rsidR="00EC1D9A" w:rsidRDefault="00EC1D9A" w:rsidP="000B48E3">
      <w:r>
        <w:t xml:space="preserve">    </w:t>
      </w:r>
      <w:r>
        <w:rPr>
          <w:rFonts w:hint="eastAsia"/>
        </w:rPr>
        <w:t>由于此招是单双剑兼容，自然也符合“双剑看走”的要领，就是练双剑的不是看自己手上的剑舞得多么漂亮，而是看步法和身法是否灵动，转换是否灵活多变。</w:t>
      </w:r>
    </w:p>
    <w:p w:rsidR="00EC1D9A" w:rsidRDefault="00EC1D9A" w:rsidP="000B48E3">
      <w:r>
        <w:t xml:space="preserve">    </w:t>
      </w:r>
      <w:r>
        <w:rPr>
          <w:rFonts w:hint="eastAsia"/>
        </w:rPr>
        <w:t>“风摆杨柳”一式，顾名思义，就知道极重身法步法的圆活轻灵。身法不灵的话，就不是“风摆杨柳”了，而是“大象跳舞”。此式如练不到“身剑合一”，“身步合一”，“上下左右合一”的“身体和顺”境界，就谈不上“打法”了</w:t>
      </w:r>
      <w:r>
        <w:t>---</w:t>
      </w:r>
      <w:r>
        <w:rPr>
          <w:rFonts w:hint="eastAsia"/>
        </w:rPr>
        <w:t>用不上的。因此有学堂老师学了这个动作后，就想模仿我的打法去试试，却完全用不上。因为此招打法上的要诀是“左右呼应”，“上接下打”，“明退实进”，身体转换不过来，阴阳不配合的话，根本就用不上。</w:t>
      </w:r>
    </w:p>
    <w:p w:rsidR="00EC1D9A" w:rsidRDefault="00EC1D9A" w:rsidP="000B48E3">
      <w:r>
        <w:t xml:space="preserve">    </w:t>
      </w:r>
      <w:r>
        <w:rPr>
          <w:rFonts w:hint="eastAsia"/>
        </w:rPr>
        <w:t>练此招，还需要找个大一点的场子，最好在跑道上绕圈。每天转个五圈十圈下来，慢慢就会受益了。因为此招既然最终练成后“威风八面”，自然不能小气。选一个大一点的场子，对于心态的开阔以及剑招的开阔都很有好处。否则在狭小的环境下练习，长期下来可能练出一个小家子气的剑招来。如果身体心念舒展不开，此招也就无用了。当然，真练会了的话，到不在乎什么空间大小了；一个很小的空间也可以练得大气磅薄的。</w:t>
      </w:r>
    </w:p>
    <w:p w:rsidR="00EC1D9A" w:rsidRDefault="00EC1D9A" w:rsidP="000B48E3">
      <w:r>
        <w:t xml:space="preserve">    </w:t>
      </w:r>
      <w:r>
        <w:rPr>
          <w:rFonts w:hint="eastAsia"/>
        </w:rPr>
        <w:t>由于我过两天就要离开学堂，回武汉一段时间。老师们要求把我这一式演练的动作用摄像机录下来好好学习，这一想法被我否决了。我说他们不能按照我的动作姿态来练习此式，而必须按照我告诉他们的练拳要领来学习。光模仿我的动作外形的话，是学不来真拳法的。这一式由于暗藏的变化很多，一定要自己有所体悟才行。光是照葫芦画瓢的模仿“名师”外形，一定练不好。而且我演练该式，也没有定法，常常会变化了姿态来“玩”一下。虽然要领不变，但是外形已经变了。</w:t>
      </w:r>
    </w:p>
    <w:p w:rsidR="00EC1D9A" w:rsidRDefault="00EC1D9A" w:rsidP="000B48E3">
      <w:r>
        <w:t xml:space="preserve">    </w:t>
      </w:r>
      <w:r>
        <w:rPr>
          <w:rFonts w:hint="eastAsia"/>
        </w:rPr>
        <w:t>我突然想起来温县的老拳师刘老师要给他拍录像怎么都不肯，说是拍下来就是假的了。他只愿意偶尔演练一下给我们看，一招“上金刚”就有让人目不暇接的变化之感。由此发现，某些想要通过书上的图画，或者模仿光盘上名师的动作外形，想要练成“真功夫”的人，是多么的不切实际。特别是内家拳，真的不是一个“外形”的事。学者不可不知，不然自己骗自己，费了力气花了钱，反徒增烦恼。</w:t>
      </w:r>
    </w:p>
    <w:p w:rsidR="00EC1D9A" w:rsidRDefault="00EC1D9A" w:rsidP="00E646C7"/>
    <w:p w:rsidR="00EC1D9A" w:rsidRDefault="00EC1D9A" w:rsidP="00E646C7"/>
    <w:p w:rsidR="00EC1D9A" w:rsidRDefault="00EC1D9A" w:rsidP="00E646C7"/>
    <w:p w:rsidR="00EC1D9A" w:rsidRDefault="00EC1D9A" w:rsidP="00E646C7"/>
    <w:p w:rsidR="00EC1D9A" w:rsidRDefault="00EC1D9A" w:rsidP="00E646C7"/>
    <w:p w:rsidR="00EC1D9A" w:rsidRDefault="00EC1D9A" w:rsidP="00E646C7"/>
    <w:p w:rsidR="00EC1D9A" w:rsidRDefault="00EC1D9A" w:rsidP="00E646C7"/>
    <w:p w:rsidR="00EC1D9A" w:rsidRPr="004F0524" w:rsidRDefault="00EC1D9A" w:rsidP="00E646C7"/>
    <w:p w:rsidR="00EC1D9A" w:rsidRDefault="00EC1D9A" w:rsidP="00E646C7"/>
    <w:sectPr w:rsidR="00EC1D9A" w:rsidSect="00C44A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1D9A" w:rsidRDefault="00EC1D9A" w:rsidP="005E6716">
      <w:r>
        <w:separator/>
      </w:r>
    </w:p>
  </w:endnote>
  <w:endnote w:type="continuationSeparator" w:id="0">
    <w:p w:rsidR="00EC1D9A" w:rsidRDefault="00EC1D9A" w:rsidP="005E67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1D9A" w:rsidRDefault="00EC1D9A" w:rsidP="005E6716">
      <w:r>
        <w:separator/>
      </w:r>
    </w:p>
  </w:footnote>
  <w:footnote w:type="continuationSeparator" w:id="0">
    <w:p w:rsidR="00EC1D9A" w:rsidRDefault="00EC1D9A" w:rsidP="005E671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E6716"/>
    <w:rsid w:val="000B48E3"/>
    <w:rsid w:val="002E0551"/>
    <w:rsid w:val="004F0524"/>
    <w:rsid w:val="00516B98"/>
    <w:rsid w:val="005E6716"/>
    <w:rsid w:val="00634BC8"/>
    <w:rsid w:val="0063762E"/>
    <w:rsid w:val="007673F3"/>
    <w:rsid w:val="00943B43"/>
    <w:rsid w:val="00BD36E8"/>
    <w:rsid w:val="00C3443F"/>
    <w:rsid w:val="00C44A90"/>
    <w:rsid w:val="00D67135"/>
    <w:rsid w:val="00E646C7"/>
    <w:rsid w:val="00E82A21"/>
    <w:rsid w:val="00EC1D9A"/>
    <w:rsid w:val="00EE0D4B"/>
    <w:rsid w:val="00F559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A90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5E67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5E6716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5E67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E6716"/>
    <w:rPr>
      <w:rFonts w:cs="Times New Roman"/>
      <w:sz w:val="18"/>
      <w:szCs w:val="18"/>
    </w:rPr>
  </w:style>
  <w:style w:type="paragraph" w:styleId="Title">
    <w:name w:val="Title"/>
    <w:basedOn w:val="Normal"/>
    <w:next w:val="Normal"/>
    <w:link w:val="TitleChar"/>
    <w:uiPriority w:val="99"/>
    <w:qFormat/>
    <w:rsid w:val="005E671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5E6716"/>
    <w:rPr>
      <w:rFonts w:ascii="Cambria" w:eastAsia="宋体" w:hAnsi="Cambria" w:cs="Times New Roman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rsid w:val="005E6716"/>
    <w:rPr>
      <w:rFonts w:ascii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E6716"/>
    <w:rPr>
      <w:rFonts w:ascii="宋体" w:eastAsia="宋体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450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0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</TotalTime>
  <Pages>12</Pages>
  <Words>2351</Words>
  <Characters>13403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童佳音</dc:creator>
  <cp:keywords/>
  <dc:description/>
  <cp:lastModifiedBy>微软用户</cp:lastModifiedBy>
  <cp:revision>12</cp:revision>
  <dcterms:created xsi:type="dcterms:W3CDTF">2012-03-03T02:22:00Z</dcterms:created>
  <dcterms:modified xsi:type="dcterms:W3CDTF">2012-03-03T02:45:00Z</dcterms:modified>
</cp:coreProperties>
</file>